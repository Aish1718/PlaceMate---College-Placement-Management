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-432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1B2ABD" w14:paraId="7A0EF126" w14:textId="77777777" w:rsidTr="00C6702A">
        <w:trPr>
          <w:trHeight w:val="4410"/>
        </w:trPr>
        <w:tc>
          <w:tcPr>
            <w:tcW w:w="3600" w:type="dxa"/>
            <w:vAlign w:val="bottom"/>
          </w:tcPr>
          <w:p w14:paraId="40D2C5DC" w14:textId="4719330F" w:rsidR="001B2ABD" w:rsidRDefault="001B2ABD" w:rsidP="00C6702A">
            <w:pPr>
              <w:tabs>
                <w:tab w:val="left" w:pos="990"/>
              </w:tabs>
            </w:pPr>
          </w:p>
        </w:tc>
        <w:tc>
          <w:tcPr>
            <w:tcW w:w="720" w:type="dxa"/>
          </w:tcPr>
          <w:p w14:paraId="70FD50ED" w14:textId="77777777" w:rsidR="001B2ABD" w:rsidRDefault="001B2ABD" w:rsidP="00C6702A">
            <w:pPr>
              <w:tabs>
                <w:tab w:val="left" w:pos="990"/>
              </w:tabs>
            </w:pPr>
          </w:p>
        </w:tc>
        <w:tc>
          <w:tcPr>
            <w:tcW w:w="6470" w:type="dxa"/>
            <w:vAlign w:val="bottom"/>
          </w:tcPr>
          <w:p w14:paraId="17B79D01" w14:textId="47258355" w:rsidR="001B2ABD" w:rsidRPr="00AB4B2E" w:rsidRDefault="00BC04BD" w:rsidP="00C6702A">
            <w:pPr>
              <w:pStyle w:val="Title"/>
              <w:rPr>
                <w:sz w:val="48"/>
                <w:szCs w:val="48"/>
              </w:rPr>
            </w:pPr>
            <w:r w:rsidRPr="00AB4B2E">
              <w:rPr>
                <w:sz w:val="48"/>
                <w:szCs w:val="48"/>
              </w:rPr>
              <w:t>Akarsh raj m hulihalli</w:t>
            </w:r>
          </w:p>
        </w:tc>
      </w:tr>
      <w:tr w:rsidR="001B2ABD" w14:paraId="3109B617" w14:textId="77777777" w:rsidTr="00C6702A">
        <w:tc>
          <w:tcPr>
            <w:tcW w:w="3600" w:type="dxa"/>
          </w:tcPr>
          <w:sdt>
            <w:sdtPr>
              <w:id w:val="-1711873194"/>
              <w:placeholder>
                <w:docPart w:val="3847575E3D8B487CB6A83697A62E0735"/>
              </w:placeholder>
              <w:temporary/>
              <w:showingPlcHdr/>
              <w15:appearance w15:val="hidden"/>
            </w:sdtPr>
            <w:sdtContent>
              <w:p w14:paraId="2A462B14" w14:textId="77777777" w:rsidR="001B2ABD" w:rsidRDefault="00036450" w:rsidP="00C6702A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6AD2A995" w14:textId="77777777" w:rsidR="00AB4B2E" w:rsidRDefault="00E504B8" w:rsidP="00C6702A">
            <w:r w:rsidRPr="00E504B8">
              <w:t>A passionate software developer</w:t>
            </w:r>
            <w:r w:rsidR="00AB4B2E">
              <w:t>.</w:t>
            </w:r>
          </w:p>
          <w:p w14:paraId="18741562" w14:textId="08290A1B" w:rsidR="00036450" w:rsidRPr="0040336D" w:rsidRDefault="00E504B8" w:rsidP="00C6702A">
            <w:r w:rsidRPr="00E504B8">
              <w:t xml:space="preserve"> I have contributed to business operations at AJS Enterprises. My work includes building</w:t>
            </w:r>
            <w:r w:rsidR="00177FD0">
              <w:t xml:space="preserve"> websites</w:t>
            </w:r>
            <w:r w:rsidR="00BC5437">
              <w:t>, Data science pipelines</w:t>
            </w:r>
            <w:r w:rsidR="00177FD0">
              <w:t xml:space="preserve"> </w:t>
            </w:r>
            <w:r w:rsidRPr="00E504B8">
              <w:t>and</w:t>
            </w:r>
            <w:r w:rsidR="00BC5437">
              <w:t xml:space="preserve"> </w:t>
            </w:r>
            <w:r w:rsidRPr="00E504B8">
              <w:t>AI-driven solutions. I am continuously expanding my skills by learning machine learning</w:t>
            </w:r>
            <w:r w:rsidR="00AB4B2E">
              <w:t>, web technologies</w:t>
            </w:r>
            <w:r w:rsidRPr="00E504B8">
              <w:t xml:space="preserve"> and improving problem-solving with data structures and algorithms to stay adaptable in the evolving tech landscape.</w:t>
            </w:r>
          </w:p>
          <w:sdt>
            <w:sdtPr>
              <w:id w:val="-1954003311"/>
              <w:placeholder>
                <w:docPart w:val="ABA593577B1940B8BA0AFC9680FF4919"/>
              </w:placeholder>
              <w:temporary/>
              <w:showingPlcHdr/>
              <w15:appearance w15:val="hidden"/>
            </w:sdtPr>
            <w:sdtContent>
              <w:p w14:paraId="3865141D" w14:textId="77777777" w:rsidR="00036450" w:rsidRPr="00CB0055" w:rsidRDefault="00CB0055" w:rsidP="00C6702A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p w14:paraId="18C16944" w14:textId="32702642" w:rsidR="004D3011" w:rsidRPr="00674A0F" w:rsidRDefault="00674A0F" w:rsidP="00C6702A">
            <w:pPr>
              <w:rPr>
                <w:b/>
                <w:bCs/>
              </w:rPr>
            </w:pPr>
            <w:r w:rsidRPr="00674A0F">
              <w:rPr>
                <w:b/>
                <w:bCs/>
              </w:rPr>
              <w:t xml:space="preserve">Phone: </w:t>
            </w:r>
          </w:p>
          <w:p w14:paraId="699CFB61" w14:textId="303561FD" w:rsidR="004D3011" w:rsidRPr="004D3011" w:rsidRDefault="00BC04BD" w:rsidP="00C6702A">
            <w:r>
              <w:t>+91 7259802546</w:t>
            </w:r>
          </w:p>
          <w:p w14:paraId="4664B7FE" w14:textId="3AF30149" w:rsidR="004D3011" w:rsidRPr="00674A0F" w:rsidRDefault="00BC04BD" w:rsidP="00C6702A">
            <w:pPr>
              <w:rPr>
                <w:b/>
                <w:bCs/>
              </w:rPr>
            </w:pPr>
            <w:r w:rsidRPr="00674A0F">
              <w:rPr>
                <w:b/>
                <w:bCs/>
              </w:rPr>
              <w:t>Git hub:</w:t>
            </w:r>
          </w:p>
          <w:p w14:paraId="774C1AB9" w14:textId="0AFCF451" w:rsidR="008C5C22" w:rsidRDefault="008C5C22" w:rsidP="00C6702A">
            <w:hyperlink r:id="rId7" w:history="1">
              <w:r w:rsidRPr="00A94546">
                <w:rPr>
                  <w:rStyle w:val="Hyperlink"/>
                </w:rPr>
                <w:t>https://github.com/Akarsh-Rajgit</w:t>
              </w:r>
            </w:hyperlink>
          </w:p>
          <w:p w14:paraId="111D8050" w14:textId="377D942C" w:rsidR="008C5C22" w:rsidRPr="00674A0F" w:rsidRDefault="008C5C22" w:rsidP="00C6702A">
            <w:pPr>
              <w:rPr>
                <w:b/>
                <w:bCs/>
              </w:rPr>
            </w:pPr>
            <w:r w:rsidRPr="00674A0F">
              <w:rPr>
                <w:b/>
                <w:bCs/>
              </w:rPr>
              <w:t>Linked In:</w:t>
            </w:r>
          </w:p>
          <w:p w14:paraId="09A58F77" w14:textId="2C2FB521" w:rsidR="00674A0F" w:rsidRDefault="00674A0F" w:rsidP="00C6702A">
            <w:hyperlink r:id="rId8" w:history="1">
              <w:r w:rsidRPr="00A94546">
                <w:rPr>
                  <w:rStyle w:val="Hyperlink"/>
                </w:rPr>
                <w:t>https://www.linkedin.com/in/akarsh-raj-m-hulihalli-5b6528291/</w:t>
              </w:r>
            </w:hyperlink>
          </w:p>
          <w:p w14:paraId="23963C98" w14:textId="58A165F9" w:rsidR="004D3011" w:rsidRPr="00674A0F" w:rsidRDefault="00674A0F" w:rsidP="00C6702A">
            <w:pPr>
              <w:rPr>
                <w:b/>
                <w:bCs/>
              </w:rPr>
            </w:pPr>
            <w:r w:rsidRPr="00674A0F">
              <w:rPr>
                <w:b/>
                <w:bCs/>
              </w:rPr>
              <w:t>E mail:</w:t>
            </w:r>
          </w:p>
          <w:p w14:paraId="559F4DBD" w14:textId="414389AB" w:rsidR="00036450" w:rsidRDefault="0040336D" w:rsidP="00C6702A">
            <w:hyperlink r:id="rId9" w:history="1">
              <w:r w:rsidRPr="004C2E6A">
                <w:rPr>
                  <w:rStyle w:val="Hyperlink"/>
                </w:rPr>
                <w:t>akarshraj2510@gmail.com</w:t>
              </w:r>
            </w:hyperlink>
          </w:p>
          <w:p w14:paraId="3ACBD9C0" w14:textId="701607B6" w:rsidR="0040336D" w:rsidRDefault="0040336D" w:rsidP="00C6702A">
            <w:hyperlink r:id="rId10" w:history="1">
              <w:r w:rsidRPr="004C2E6A">
                <w:rPr>
                  <w:rStyle w:val="Hyperlink"/>
                </w:rPr>
                <w:t>akarshrajmhulihalli23cs@rnsit.ac.in</w:t>
              </w:r>
            </w:hyperlink>
          </w:p>
          <w:p w14:paraId="4A4E7D48" w14:textId="77777777" w:rsidR="0040336D" w:rsidRPr="00E4381A" w:rsidRDefault="0040336D" w:rsidP="00C6702A">
            <w:pPr>
              <w:rPr>
                <w:rStyle w:val="Hyperlink"/>
              </w:rPr>
            </w:pPr>
          </w:p>
          <w:p w14:paraId="6E43B0FF" w14:textId="64627528" w:rsidR="004D3011" w:rsidRPr="004D3011" w:rsidRDefault="004D3011" w:rsidP="00C6702A"/>
        </w:tc>
        <w:tc>
          <w:tcPr>
            <w:tcW w:w="720" w:type="dxa"/>
          </w:tcPr>
          <w:p w14:paraId="35EA1E26" w14:textId="77777777" w:rsidR="001B2ABD" w:rsidRDefault="001B2ABD" w:rsidP="00C6702A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263E2EA6" w14:textId="77777777" w:rsidR="003079B0" w:rsidRDefault="003079B0" w:rsidP="00C6702A">
            <w:pPr>
              <w:pStyle w:val="Heading2"/>
            </w:pPr>
            <w:r>
              <w:t>Skills</w:t>
            </w:r>
          </w:p>
          <w:p w14:paraId="3FB9D078" w14:textId="36DE0CB9" w:rsidR="003079B0" w:rsidRDefault="003079B0" w:rsidP="00C6702A">
            <w:pPr>
              <w:pStyle w:val="ListParagraph"/>
              <w:numPr>
                <w:ilvl w:val="0"/>
                <w:numId w:val="8"/>
              </w:numPr>
            </w:pPr>
            <w:r>
              <w:t>C/C++ programming</w:t>
            </w:r>
          </w:p>
          <w:p w14:paraId="43BBEB4B" w14:textId="77777777" w:rsidR="003079B0" w:rsidRDefault="003079B0" w:rsidP="00C6702A">
            <w:pPr>
              <w:pStyle w:val="ListParagraph"/>
              <w:numPr>
                <w:ilvl w:val="0"/>
                <w:numId w:val="8"/>
              </w:numPr>
            </w:pPr>
            <w:r>
              <w:t>Python programming</w:t>
            </w:r>
          </w:p>
          <w:p w14:paraId="4B4A29B8" w14:textId="77777777" w:rsidR="003079B0" w:rsidRDefault="003079B0" w:rsidP="00C6702A">
            <w:pPr>
              <w:pStyle w:val="ListParagraph"/>
              <w:numPr>
                <w:ilvl w:val="0"/>
                <w:numId w:val="8"/>
              </w:numPr>
            </w:pPr>
            <w:r>
              <w:t>Java programming</w:t>
            </w:r>
          </w:p>
          <w:p w14:paraId="7CEB7B86" w14:textId="60982DB2" w:rsidR="003079B0" w:rsidRDefault="0073573E" w:rsidP="00C6702A">
            <w:pPr>
              <w:pStyle w:val="ListParagraph"/>
              <w:numPr>
                <w:ilvl w:val="0"/>
                <w:numId w:val="8"/>
              </w:numPr>
            </w:pPr>
            <w:r>
              <w:t xml:space="preserve">Web </w:t>
            </w:r>
            <w:r w:rsidR="003079B0">
              <w:t>development</w:t>
            </w:r>
          </w:p>
          <w:p w14:paraId="1E8AB92D" w14:textId="29EA4E8F" w:rsidR="00B758B5" w:rsidRDefault="00B758B5" w:rsidP="00C6702A">
            <w:pPr>
              <w:pStyle w:val="ListParagraph"/>
              <w:numPr>
                <w:ilvl w:val="0"/>
                <w:numId w:val="8"/>
              </w:numPr>
            </w:pPr>
            <w:r>
              <w:t>MySQL DBMS</w:t>
            </w:r>
          </w:p>
          <w:p w14:paraId="29306422" w14:textId="708CB4D8" w:rsidR="003079B0" w:rsidRDefault="003079B0" w:rsidP="00C6702A">
            <w:pPr>
              <w:pStyle w:val="Heading2"/>
            </w:pPr>
            <w:r>
              <w:t>work experience</w:t>
            </w:r>
          </w:p>
          <w:p w14:paraId="5855E9FA" w14:textId="68545922" w:rsidR="002201E7" w:rsidRPr="002201E7" w:rsidRDefault="0040336D" w:rsidP="00C6702A">
            <w:pPr>
              <w:pStyle w:val="ListParagraph"/>
              <w:numPr>
                <w:ilvl w:val="0"/>
                <w:numId w:val="8"/>
              </w:numPr>
              <w:rPr>
                <w:lang w:val="en-IN"/>
              </w:rPr>
            </w:pPr>
            <w:r w:rsidRPr="0040336D">
              <w:t xml:space="preserve">Supported business operations at </w:t>
            </w:r>
            <w:r w:rsidRPr="002201E7">
              <w:rPr>
                <w:b/>
                <w:bCs/>
              </w:rPr>
              <w:t>AJS Enterprises</w:t>
            </w:r>
            <w:r w:rsidRPr="0040336D">
              <w:t>.</w:t>
            </w:r>
            <w:r>
              <w:t xml:space="preserve"> </w:t>
            </w:r>
            <w:r w:rsidR="002201E7">
              <w:t xml:space="preserve">                        </w:t>
            </w:r>
            <w:r w:rsidR="002201E7">
              <w:rPr>
                <w:lang w:val="en-IN"/>
              </w:rPr>
              <w:t>-</w:t>
            </w:r>
            <w:r w:rsidR="002201E7" w:rsidRPr="002201E7">
              <w:rPr>
                <w:lang w:val="en-IN"/>
              </w:rPr>
              <w:t xml:space="preserve"> Managed inventory, client communications</w:t>
            </w:r>
            <w:r w:rsidR="002201E7">
              <w:rPr>
                <w:lang w:val="en-IN"/>
              </w:rPr>
              <w:t xml:space="preserve"> </w:t>
            </w:r>
            <w:r w:rsidR="002201E7" w:rsidRPr="002201E7">
              <w:rPr>
                <w:lang w:val="en-IN"/>
              </w:rPr>
              <w:t>to improve efficiency.</w:t>
            </w:r>
          </w:p>
          <w:p w14:paraId="41D10C7B" w14:textId="24D29F3B" w:rsidR="0040336D" w:rsidRDefault="002201E7" w:rsidP="00C6702A">
            <w:pPr>
              <w:pStyle w:val="ListParagraph"/>
              <w:rPr>
                <w:lang w:val="en-IN"/>
              </w:rPr>
            </w:pPr>
            <w:r>
              <w:rPr>
                <w:lang w:val="en-IN"/>
              </w:rPr>
              <w:t>-</w:t>
            </w:r>
            <w:r w:rsidRPr="002201E7">
              <w:rPr>
                <w:lang w:val="en-IN"/>
              </w:rPr>
              <w:t xml:space="preserve"> Helped streamline strategies, contributing to cost reduction</w:t>
            </w:r>
            <w:r>
              <w:rPr>
                <w:lang w:val="en-IN"/>
              </w:rPr>
              <w:t xml:space="preserve"> and</w:t>
            </w:r>
            <w:r w:rsidRPr="002201E7">
              <w:rPr>
                <w:lang w:val="en-IN"/>
              </w:rPr>
              <w:t xml:space="preserve"> increased revenue.</w:t>
            </w:r>
          </w:p>
          <w:p w14:paraId="0873D331" w14:textId="17115729" w:rsidR="00C6702A" w:rsidRPr="002201E7" w:rsidRDefault="00C6702A" w:rsidP="00C6702A">
            <w:pPr>
              <w:pStyle w:val="ListParagraph"/>
            </w:pPr>
            <w:r>
              <w:rPr>
                <w:lang w:val="en-IN"/>
              </w:rPr>
              <w:t>- Built a website and a Database to store company data.</w:t>
            </w:r>
          </w:p>
          <w:p w14:paraId="0C06C0A8" w14:textId="49748BF6" w:rsidR="003079B0" w:rsidRDefault="003079B0" w:rsidP="00C6702A">
            <w:pPr>
              <w:pStyle w:val="Heading2"/>
            </w:pPr>
            <w:r>
              <w:t>Projects</w:t>
            </w:r>
          </w:p>
          <w:p w14:paraId="4C933CB7" w14:textId="517D3B97" w:rsidR="003079B0" w:rsidRPr="00C70555" w:rsidRDefault="003079B0" w:rsidP="00C6702A">
            <w:pPr>
              <w:pStyle w:val="ListParagraph"/>
              <w:numPr>
                <w:ilvl w:val="0"/>
                <w:numId w:val="8"/>
              </w:numPr>
            </w:pPr>
            <w:r w:rsidRPr="00C70555">
              <w:t>Fundamental analysis of a stock</w:t>
            </w:r>
            <w:r w:rsidR="00914045">
              <w:t xml:space="preserve"> </w:t>
            </w:r>
            <w:r w:rsidR="00914045" w:rsidRPr="00914045">
              <w:rPr>
                <w:b/>
                <w:bCs/>
              </w:rPr>
              <w:t>(Data Science and API)</w:t>
            </w:r>
          </w:p>
          <w:p w14:paraId="0BFFCE27" w14:textId="4E181E2C" w:rsidR="003079B0" w:rsidRPr="00C70555" w:rsidRDefault="003079B0" w:rsidP="00C6702A">
            <w:pPr>
              <w:pStyle w:val="ListParagraph"/>
              <w:numPr>
                <w:ilvl w:val="0"/>
                <w:numId w:val="8"/>
              </w:numPr>
            </w:pPr>
            <w:r w:rsidRPr="00C70555">
              <w:t xml:space="preserve">Skin cancer detection with </w:t>
            </w:r>
            <w:r w:rsidRPr="00914045">
              <w:rPr>
                <w:b/>
                <w:bCs/>
              </w:rPr>
              <w:t>machine learning</w:t>
            </w:r>
          </w:p>
          <w:p w14:paraId="6E38E516" w14:textId="360E7B52" w:rsidR="003079B0" w:rsidRPr="00C70555" w:rsidRDefault="00FB1591" w:rsidP="00C6702A">
            <w:pPr>
              <w:pStyle w:val="ListParagraph"/>
              <w:numPr>
                <w:ilvl w:val="0"/>
                <w:numId w:val="8"/>
              </w:numPr>
            </w:pPr>
            <w:r w:rsidRPr="00C70555">
              <w:t>AJS Company website</w:t>
            </w:r>
            <w:r w:rsidR="00BE76D1">
              <w:t xml:space="preserve"> and database</w:t>
            </w:r>
            <w:r w:rsidR="00914045">
              <w:t xml:space="preserve"> (</w:t>
            </w:r>
            <w:r w:rsidR="00914045" w:rsidRPr="00914045">
              <w:rPr>
                <w:b/>
                <w:bCs/>
              </w:rPr>
              <w:t>Full stack development</w:t>
            </w:r>
            <w:r w:rsidR="00914045">
              <w:t>)</w:t>
            </w:r>
          </w:p>
          <w:p w14:paraId="60367C11" w14:textId="7CBC9C76" w:rsidR="00FB1591" w:rsidRPr="00C70555" w:rsidRDefault="00FB1591" w:rsidP="00C6702A">
            <w:pPr>
              <w:pStyle w:val="ListParagraph"/>
              <w:numPr>
                <w:ilvl w:val="0"/>
                <w:numId w:val="8"/>
              </w:numPr>
            </w:pPr>
            <w:r w:rsidRPr="00C70555">
              <w:t>Cars blog-front end</w:t>
            </w:r>
            <w:r w:rsidR="00914045">
              <w:t xml:space="preserve"> website</w:t>
            </w:r>
          </w:p>
          <w:p w14:paraId="63156C3D" w14:textId="151CB0BA" w:rsidR="00674A0F" w:rsidRPr="00C70555" w:rsidRDefault="00914045" w:rsidP="00C6702A">
            <w:pPr>
              <w:pStyle w:val="ListParagraph"/>
              <w:numPr>
                <w:ilvl w:val="0"/>
                <w:numId w:val="8"/>
              </w:numPr>
            </w:pPr>
            <w:r>
              <w:t>Simple i</w:t>
            </w:r>
            <w:r w:rsidR="00945F28" w:rsidRPr="00C70555">
              <w:t xml:space="preserve">mage gallery website (like </w:t>
            </w:r>
            <w:r w:rsidR="00945F28" w:rsidRPr="00914045">
              <w:rPr>
                <w:b/>
                <w:bCs/>
              </w:rPr>
              <w:t>Pinterest</w:t>
            </w:r>
            <w:r w:rsidR="00945F28" w:rsidRPr="00C70555">
              <w:t xml:space="preserve"> prototype)</w:t>
            </w:r>
          </w:p>
          <w:p w14:paraId="2047DBA7" w14:textId="4178EF93" w:rsidR="00674A0F" w:rsidRDefault="00674A0F" w:rsidP="00C6702A">
            <w:pPr>
              <w:pStyle w:val="ListParagraph"/>
              <w:numPr>
                <w:ilvl w:val="0"/>
                <w:numId w:val="8"/>
              </w:numPr>
            </w:pPr>
            <w:r>
              <w:t xml:space="preserve">Literature </w:t>
            </w:r>
            <w:r w:rsidRPr="00914045">
              <w:rPr>
                <w:b/>
                <w:bCs/>
              </w:rPr>
              <w:t>survey paper</w:t>
            </w:r>
            <w:r>
              <w:t xml:space="preserve"> on AI driven Security systems and Edge operating systems </w:t>
            </w:r>
          </w:p>
          <w:p w14:paraId="3FCDC088" w14:textId="4B701CCA" w:rsidR="00C70555" w:rsidRDefault="00C70555" w:rsidP="00C6702A">
            <w:pPr>
              <w:pStyle w:val="ListParagraph"/>
              <w:numPr>
                <w:ilvl w:val="0"/>
                <w:numId w:val="8"/>
              </w:numPr>
            </w:pPr>
            <w:r>
              <w:t xml:space="preserve">Real estate survey website (A </w:t>
            </w:r>
            <w:r w:rsidR="00914045">
              <w:rPr>
                <w:b/>
                <w:bCs/>
              </w:rPr>
              <w:t>F</w:t>
            </w:r>
            <w:r w:rsidRPr="00914045">
              <w:rPr>
                <w:b/>
                <w:bCs/>
              </w:rPr>
              <w:t>ull stack</w:t>
            </w:r>
            <w:r>
              <w:t xml:space="preserve"> web development project</w:t>
            </w:r>
            <w:r w:rsidR="00914045">
              <w:t xml:space="preserve"> along with </w:t>
            </w:r>
            <w:r w:rsidR="00914045" w:rsidRPr="00914045">
              <w:rPr>
                <w:b/>
                <w:bCs/>
              </w:rPr>
              <w:t>Data Science</w:t>
            </w:r>
            <w:r>
              <w:t>)</w:t>
            </w:r>
          </w:p>
          <w:p w14:paraId="2B1868FD" w14:textId="13D163AC" w:rsidR="00914045" w:rsidRDefault="00914045" w:rsidP="00C6702A">
            <w:pPr>
              <w:pStyle w:val="ListParagraph"/>
              <w:numPr>
                <w:ilvl w:val="0"/>
                <w:numId w:val="8"/>
              </w:numPr>
            </w:pPr>
            <w:r>
              <w:t>AI chatbot (</w:t>
            </w:r>
            <w:r w:rsidRPr="00914045">
              <w:rPr>
                <w:b/>
                <w:bCs/>
              </w:rPr>
              <w:t>JnyaAI</w:t>
            </w:r>
            <w:r>
              <w:t>) (</w:t>
            </w:r>
            <w:r w:rsidRPr="00914045">
              <w:rPr>
                <w:b/>
                <w:bCs/>
              </w:rPr>
              <w:t>API</w:t>
            </w:r>
            <w:r>
              <w:t xml:space="preserve"> and </w:t>
            </w:r>
            <w:r w:rsidRPr="00914045">
              <w:rPr>
                <w:b/>
                <w:bCs/>
              </w:rPr>
              <w:t>App</w:t>
            </w:r>
            <w:r>
              <w:t xml:space="preserve"> </w:t>
            </w:r>
            <w:r w:rsidRPr="00914045">
              <w:rPr>
                <w:b/>
                <w:bCs/>
              </w:rPr>
              <w:t>development</w:t>
            </w:r>
            <w:r>
              <w:t>)</w:t>
            </w:r>
          </w:p>
          <w:sdt>
            <w:sdtPr>
              <w:id w:val="1049110328"/>
              <w:placeholder>
                <w:docPart w:val="E44D9BC1D9CC4DA6BC99BBB7B5AC6A56"/>
              </w:placeholder>
              <w:temporary/>
              <w:showingPlcHdr/>
              <w15:appearance w15:val="hidden"/>
            </w:sdtPr>
            <w:sdtContent>
              <w:p w14:paraId="52B886EB" w14:textId="77777777" w:rsidR="003079B0" w:rsidRDefault="003079B0" w:rsidP="00C6702A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0C1CCDAD" w14:textId="77777777" w:rsidR="003079B0" w:rsidRPr="00036450" w:rsidRDefault="003079B0" w:rsidP="00C6702A">
            <w:pPr>
              <w:pStyle w:val="Heading4"/>
            </w:pPr>
            <w:r>
              <w:t>Vidyaniketan Public School</w:t>
            </w:r>
          </w:p>
          <w:p w14:paraId="480B1354" w14:textId="77777777" w:rsidR="003079B0" w:rsidRPr="00B359E4" w:rsidRDefault="003079B0" w:rsidP="00C6702A">
            <w:pPr>
              <w:pStyle w:val="Date"/>
            </w:pPr>
            <w:r>
              <w:t>2007</w:t>
            </w:r>
            <w:r w:rsidRPr="00B359E4">
              <w:t xml:space="preserve"> - </w:t>
            </w:r>
            <w:r>
              <w:t>2021</w:t>
            </w:r>
          </w:p>
          <w:p w14:paraId="26299ECA" w14:textId="1A205264" w:rsidR="003079B0" w:rsidRDefault="003079B0" w:rsidP="00C6702A">
            <w:r>
              <w:t>Results of CBSE 10</w:t>
            </w:r>
            <w:r w:rsidRPr="00BC04BD">
              <w:rPr>
                <w:vertAlign w:val="superscript"/>
              </w:rPr>
              <w:t>th</w:t>
            </w:r>
            <w:r>
              <w:t xml:space="preserve"> board exam: 82.2%</w:t>
            </w:r>
          </w:p>
          <w:p w14:paraId="25BD8214" w14:textId="77777777" w:rsidR="003079B0" w:rsidRPr="00BC04BD" w:rsidRDefault="003079B0" w:rsidP="00C6702A">
            <w:pPr>
              <w:rPr>
                <w:b/>
                <w:bCs/>
              </w:rPr>
            </w:pPr>
            <w:r w:rsidRPr="00BC04BD">
              <w:rPr>
                <w:b/>
                <w:bCs/>
              </w:rPr>
              <w:t>Sri Chaitanya PU College</w:t>
            </w:r>
          </w:p>
          <w:p w14:paraId="7233F2CF" w14:textId="77777777" w:rsidR="003079B0" w:rsidRDefault="003079B0" w:rsidP="00C6702A">
            <w:pPr>
              <w:pStyle w:val="Date"/>
            </w:pPr>
            <w:r>
              <w:t>2021</w:t>
            </w:r>
            <w:r w:rsidRPr="00B359E4">
              <w:t xml:space="preserve"> </w:t>
            </w:r>
            <w:r>
              <w:t>–</w:t>
            </w:r>
            <w:r w:rsidRPr="00B359E4">
              <w:t xml:space="preserve"> </w:t>
            </w:r>
            <w:r>
              <w:t>2023</w:t>
            </w:r>
          </w:p>
          <w:p w14:paraId="126B3546" w14:textId="6505748F" w:rsidR="003079B0" w:rsidRDefault="003079B0" w:rsidP="00C6702A">
            <w:r>
              <w:t>Results of PUC board exam: 96.67%</w:t>
            </w:r>
          </w:p>
          <w:p w14:paraId="35E78B9B" w14:textId="77777777" w:rsidR="003079B0" w:rsidRPr="00BC04BD" w:rsidRDefault="003079B0" w:rsidP="00C6702A">
            <w:pPr>
              <w:rPr>
                <w:b/>
                <w:bCs/>
              </w:rPr>
            </w:pPr>
            <w:r w:rsidRPr="00BC04BD">
              <w:rPr>
                <w:b/>
                <w:bCs/>
              </w:rPr>
              <w:t>RNS Institute of Technology</w:t>
            </w:r>
          </w:p>
          <w:p w14:paraId="0EE39699" w14:textId="77777777" w:rsidR="003079B0" w:rsidRDefault="003079B0" w:rsidP="00C6702A">
            <w:pPr>
              <w:pStyle w:val="Date"/>
            </w:pPr>
            <w:r>
              <w:t>2023</w:t>
            </w:r>
            <w:r w:rsidRPr="00B359E4">
              <w:t xml:space="preserve"> </w:t>
            </w:r>
            <w:r>
              <w:t>–</w:t>
            </w:r>
            <w:r w:rsidRPr="00B359E4">
              <w:t xml:space="preserve"> </w:t>
            </w:r>
            <w:r>
              <w:t>Present</w:t>
            </w:r>
          </w:p>
          <w:p w14:paraId="4C152487" w14:textId="6D3B9453" w:rsidR="003079B0" w:rsidRPr="00BC04BD" w:rsidRDefault="003079B0" w:rsidP="00C6702A">
            <w:r>
              <w:t>CGPA: 8.</w:t>
            </w:r>
            <w:r w:rsidR="00C24A26">
              <w:t>3</w:t>
            </w:r>
          </w:p>
          <w:p w14:paraId="0ECEDD3A" w14:textId="6F0A653D" w:rsidR="003079B0" w:rsidRPr="003079B0" w:rsidRDefault="003079B0" w:rsidP="00C6702A"/>
        </w:tc>
      </w:tr>
    </w:tbl>
    <w:p w14:paraId="5C9B56C9" w14:textId="77777777" w:rsidR="002201E7" w:rsidRDefault="002201E7" w:rsidP="000C45FF">
      <w:pPr>
        <w:tabs>
          <w:tab w:val="left" w:pos="990"/>
        </w:tabs>
      </w:pPr>
    </w:p>
    <w:sectPr w:rsidR="002201E7" w:rsidSect="000C45FF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5BFF0" w14:textId="77777777" w:rsidR="00E614C1" w:rsidRDefault="00E614C1" w:rsidP="000C45FF">
      <w:r>
        <w:separator/>
      </w:r>
    </w:p>
  </w:endnote>
  <w:endnote w:type="continuationSeparator" w:id="0">
    <w:p w14:paraId="48747EBD" w14:textId="77777777" w:rsidR="00E614C1" w:rsidRDefault="00E614C1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01C1" w14:textId="77777777" w:rsidR="00E614C1" w:rsidRDefault="00E614C1" w:rsidP="000C45FF">
      <w:r>
        <w:separator/>
      </w:r>
    </w:p>
  </w:footnote>
  <w:footnote w:type="continuationSeparator" w:id="0">
    <w:p w14:paraId="700E6E9A" w14:textId="77777777" w:rsidR="00E614C1" w:rsidRDefault="00E614C1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2142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D862883" wp14:editId="0ECCEDC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341CC"/>
    <w:multiLevelType w:val="hybridMultilevel"/>
    <w:tmpl w:val="1B144564"/>
    <w:lvl w:ilvl="0" w:tplc="8E9EC72A">
      <w:start w:val="202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01BA0"/>
    <w:multiLevelType w:val="hybridMultilevel"/>
    <w:tmpl w:val="5F7A66FA"/>
    <w:lvl w:ilvl="0" w:tplc="9912B460">
      <w:start w:val="67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838B8"/>
    <w:multiLevelType w:val="hybridMultilevel"/>
    <w:tmpl w:val="0E82F89E"/>
    <w:lvl w:ilvl="0" w:tplc="199A6DDC">
      <w:start w:val="67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D06621"/>
    <w:multiLevelType w:val="hybridMultilevel"/>
    <w:tmpl w:val="FA066F1A"/>
    <w:lvl w:ilvl="0" w:tplc="811A31A6">
      <w:start w:val="678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919663E"/>
    <w:multiLevelType w:val="hybridMultilevel"/>
    <w:tmpl w:val="027A42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A0EB4"/>
    <w:multiLevelType w:val="hybridMultilevel"/>
    <w:tmpl w:val="637CF320"/>
    <w:lvl w:ilvl="0" w:tplc="CE341F9E">
      <w:start w:val="67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9E4856"/>
    <w:multiLevelType w:val="hybridMultilevel"/>
    <w:tmpl w:val="EB9C6CB2"/>
    <w:lvl w:ilvl="0" w:tplc="5E88F0F8">
      <w:start w:val="67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1D0914"/>
    <w:multiLevelType w:val="hybridMultilevel"/>
    <w:tmpl w:val="1E145E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807E11"/>
    <w:multiLevelType w:val="hybridMultilevel"/>
    <w:tmpl w:val="C4BA9272"/>
    <w:lvl w:ilvl="0" w:tplc="E2F8FA88">
      <w:start w:val="678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759537">
    <w:abstractNumId w:val="0"/>
  </w:num>
  <w:num w:numId="2" w16cid:durableId="1111780869">
    <w:abstractNumId w:val="7"/>
  </w:num>
  <w:num w:numId="3" w16cid:durableId="542862316">
    <w:abstractNumId w:val="4"/>
  </w:num>
  <w:num w:numId="4" w16cid:durableId="688874428">
    <w:abstractNumId w:val="5"/>
  </w:num>
  <w:num w:numId="5" w16cid:durableId="2093045413">
    <w:abstractNumId w:val="3"/>
  </w:num>
  <w:num w:numId="6" w16cid:durableId="1981500601">
    <w:abstractNumId w:val="2"/>
  </w:num>
  <w:num w:numId="7" w16cid:durableId="853807819">
    <w:abstractNumId w:val="6"/>
  </w:num>
  <w:num w:numId="8" w16cid:durableId="13503487">
    <w:abstractNumId w:val="8"/>
  </w:num>
  <w:num w:numId="9" w16cid:durableId="580722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4BD"/>
    <w:rsid w:val="00036450"/>
    <w:rsid w:val="000663AD"/>
    <w:rsid w:val="00094499"/>
    <w:rsid w:val="000A2DFF"/>
    <w:rsid w:val="000C45FF"/>
    <w:rsid w:val="000E3FD1"/>
    <w:rsid w:val="00112054"/>
    <w:rsid w:val="00116D3B"/>
    <w:rsid w:val="001317D8"/>
    <w:rsid w:val="001525E1"/>
    <w:rsid w:val="00173FEE"/>
    <w:rsid w:val="00177FD0"/>
    <w:rsid w:val="00180329"/>
    <w:rsid w:val="0019001F"/>
    <w:rsid w:val="001A74A5"/>
    <w:rsid w:val="001B2ABD"/>
    <w:rsid w:val="001E0391"/>
    <w:rsid w:val="001E1759"/>
    <w:rsid w:val="001E3BCE"/>
    <w:rsid w:val="001F1ECC"/>
    <w:rsid w:val="002201E7"/>
    <w:rsid w:val="002400EB"/>
    <w:rsid w:val="00256CF7"/>
    <w:rsid w:val="00261716"/>
    <w:rsid w:val="00281FD5"/>
    <w:rsid w:val="002D7B36"/>
    <w:rsid w:val="0030481B"/>
    <w:rsid w:val="003079B0"/>
    <w:rsid w:val="003156FC"/>
    <w:rsid w:val="003254B5"/>
    <w:rsid w:val="0037121F"/>
    <w:rsid w:val="003910D8"/>
    <w:rsid w:val="003A6B7D"/>
    <w:rsid w:val="003B06CA"/>
    <w:rsid w:val="0040336D"/>
    <w:rsid w:val="004071FC"/>
    <w:rsid w:val="00445947"/>
    <w:rsid w:val="00446429"/>
    <w:rsid w:val="00472465"/>
    <w:rsid w:val="00473501"/>
    <w:rsid w:val="004813B3"/>
    <w:rsid w:val="00496591"/>
    <w:rsid w:val="004C63E4"/>
    <w:rsid w:val="004D3011"/>
    <w:rsid w:val="005262AC"/>
    <w:rsid w:val="005C6952"/>
    <w:rsid w:val="005E39D5"/>
    <w:rsid w:val="00600670"/>
    <w:rsid w:val="0062123A"/>
    <w:rsid w:val="00646E75"/>
    <w:rsid w:val="00674A0F"/>
    <w:rsid w:val="006771D0"/>
    <w:rsid w:val="0068026F"/>
    <w:rsid w:val="00715FCB"/>
    <w:rsid w:val="0073573E"/>
    <w:rsid w:val="00743101"/>
    <w:rsid w:val="00764C9F"/>
    <w:rsid w:val="007775E1"/>
    <w:rsid w:val="007867A0"/>
    <w:rsid w:val="007927F5"/>
    <w:rsid w:val="007D26DD"/>
    <w:rsid w:val="00802CA0"/>
    <w:rsid w:val="008B6D8D"/>
    <w:rsid w:val="008C5C22"/>
    <w:rsid w:val="00914045"/>
    <w:rsid w:val="009260CD"/>
    <w:rsid w:val="00940A66"/>
    <w:rsid w:val="00945F28"/>
    <w:rsid w:val="00952C25"/>
    <w:rsid w:val="009B1D3B"/>
    <w:rsid w:val="00A2118D"/>
    <w:rsid w:val="00AB4B2E"/>
    <w:rsid w:val="00AD0A50"/>
    <w:rsid w:val="00AD76E2"/>
    <w:rsid w:val="00B20152"/>
    <w:rsid w:val="00B359E4"/>
    <w:rsid w:val="00B57D98"/>
    <w:rsid w:val="00B70850"/>
    <w:rsid w:val="00B758B5"/>
    <w:rsid w:val="00BC04BD"/>
    <w:rsid w:val="00BC5437"/>
    <w:rsid w:val="00BE76D1"/>
    <w:rsid w:val="00C066B6"/>
    <w:rsid w:val="00C24A26"/>
    <w:rsid w:val="00C37BA1"/>
    <w:rsid w:val="00C4674C"/>
    <w:rsid w:val="00C506CF"/>
    <w:rsid w:val="00C6702A"/>
    <w:rsid w:val="00C70555"/>
    <w:rsid w:val="00C72BED"/>
    <w:rsid w:val="00C9578B"/>
    <w:rsid w:val="00CB0055"/>
    <w:rsid w:val="00D2522B"/>
    <w:rsid w:val="00D422DE"/>
    <w:rsid w:val="00D5459D"/>
    <w:rsid w:val="00D81822"/>
    <w:rsid w:val="00DA1F4D"/>
    <w:rsid w:val="00DD172A"/>
    <w:rsid w:val="00E24E98"/>
    <w:rsid w:val="00E25A26"/>
    <w:rsid w:val="00E4381A"/>
    <w:rsid w:val="00E504B8"/>
    <w:rsid w:val="00E55D74"/>
    <w:rsid w:val="00E614C1"/>
    <w:rsid w:val="00EF4B45"/>
    <w:rsid w:val="00F3252C"/>
    <w:rsid w:val="00F60274"/>
    <w:rsid w:val="00F77FB9"/>
    <w:rsid w:val="00FB068F"/>
    <w:rsid w:val="00FB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8E9D8"/>
  <w14:defaultImageDpi w14:val="32767"/>
  <w15:chartTrackingRefBased/>
  <w15:docId w15:val="{EEB37F69-0140-4E18-BC07-EB2992D4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3079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6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karsh-raj-m-hulihalli-5b6528291/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github.com/Akarsh-Rajgi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akarshrajmhulihalli23cs@rnsit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karshraj2510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KARSH%20RAJ%20M%20H\AppData\Local\Microsoft\Office\16.0\DTS\en-IN%7b77993B9E-0556-4B97-BEC1-89CBA74EB878%7d\%7b13C0F4D8-7AE2-4501-8A3F-EF05989C9659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47575E3D8B487CB6A83697A62E07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8A480-878D-48A6-B8AC-9C534A614C0D}"/>
      </w:docPartPr>
      <w:docPartBody>
        <w:p w:rsidR="008213C3" w:rsidRDefault="008213C3">
          <w:pPr>
            <w:pStyle w:val="3847575E3D8B487CB6A83697A62E0735"/>
          </w:pPr>
          <w:r w:rsidRPr="00D5459D">
            <w:t>Profile</w:t>
          </w:r>
        </w:p>
      </w:docPartBody>
    </w:docPart>
    <w:docPart>
      <w:docPartPr>
        <w:name w:val="ABA593577B1940B8BA0AFC9680FF49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3DB50-4059-434B-AE67-D5860161E7B0}"/>
      </w:docPartPr>
      <w:docPartBody>
        <w:p w:rsidR="008213C3" w:rsidRDefault="008213C3">
          <w:pPr>
            <w:pStyle w:val="ABA593577B1940B8BA0AFC9680FF4919"/>
          </w:pPr>
          <w:r w:rsidRPr="00CB0055">
            <w:t>Contact</w:t>
          </w:r>
        </w:p>
      </w:docPartBody>
    </w:docPart>
    <w:docPart>
      <w:docPartPr>
        <w:name w:val="E44D9BC1D9CC4DA6BC99BBB7B5AC6A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CB9A04-D525-4CC6-A308-471141D64C00}"/>
      </w:docPartPr>
      <w:docPartBody>
        <w:p w:rsidR="008213C3" w:rsidRDefault="008213C3" w:rsidP="008213C3">
          <w:pPr>
            <w:pStyle w:val="E44D9BC1D9CC4DA6BC99BBB7B5AC6A56"/>
          </w:pPr>
          <w:r w:rsidRPr="00036450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3C3"/>
    <w:rsid w:val="000663AD"/>
    <w:rsid w:val="00173FEE"/>
    <w:rsid w:val="00275928"/>
    <w:rsid w:val="00446429"/>
    <w:rsid w:val="005C6952"/>
    <w:rsid w:val="007C052E"/>
    <w:rsid w:val="008213C3"/>
    <w:rsid w:val="009A47D7"/>
    <w:rsid w:val="00E24E98"/>
    <w:rsid w:val="00F3252C"/>
    <w:rsid w:val="00FD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847575E3D8B487CB6A83697A62E0735">
    <w:name w:val="3847575E3D8B487CB6A83697A62E0735"/>
  </w:style>
  <w:style w:type="paragraph" w:customStyle="1" w:styleId="ABA593577B1940B8BA0AFC9680FF4919">
    <w:name w:val="ABA593577B1940B8BA0AFC9680FF4919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aps/>
      <w:kern w:val="0"/>
      <w:sz w:val="22"/>
      <w:szCs w:val="26"/>
      <w:lang w:val="en-US" w:eastAsia="ja-JP"/>
      <w14:ligatures w14:val="none"/>
    </w:rPr>
  </w:style>
  <w:style w:type="paragraph" w:customStyle="1" w:styleId="E44D9BC1D9CC4DA6BC99BBB7B5AC6A56">
    <w:name w:val="E44D9BC1D9CC4DA6BC99BBB7B5AC6A56"/>
    <w:rsid w:val="008213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{13C0F4D8-7AE2-4501-8A3F-EF05989C9659}tf00546271_win32.dotx</Template>
  <TotalTime>19</TotalTime>
  <Pages>1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Akarsh Raj M H</cp:lastModifiedBy>
  <cp:revision>11</cp:revision>
  <dcterms:created xsi:type="dcterms:W3CDTF">2025-03-23T01:37:00Z</dcterms:created>
  <dcterms:modified xsi:type="dcterms:W3CDTF">2025-08-06T10:26:00Z</dcterms:modified>
</cp:coreProperties>
</file>